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vertAnchor="text" w:horzAnchor="margin" w:tblpY="-1178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2C141C" w:rsidRPr="00846B76" w14:paraId="1108B3BE" w14:textId="77777777" w:rsidTr="002C141C">
        <w:trPr>
          <w:trHeight w:val="54"/>
        </w:trPr>
        <w:tc>
          <w:tcPr>
            <w:tcW w:w="5000" w:type="pct"/>
            <w:shd w:val="clear" w:color="auto" w:fill="auto"/>
            <w:vAlign w:val="bottom"/>
          </w:tcPr>
          <w:p w14:paraId="1F86CA39" w14:textId="77777777" w:rsidR="002C141C" w:rsidRPr="00846B76" w:rsidRDefault="002C141C" w:rsidP="002C141C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2C141C" w:rsidRPr="00846B76" w14:paraId="6FB7FA3D" w14:textId="77777777" w:rsidTr="002C141C">
        <w:tc>
          <w:tcPr>
            <w:tcW w:w="5000" w:type="pct"/>
            <w:shd w:val="clear" w:color="auto" w:fill="731F1C" w:themeFill="accent5"/>
            <w:vAlign w:val="bottom"/>
          </w:tcPr>
          <w:p w14:paraId="15E43AFF" w14:textId="43312FDB" w:rsidR="002C141C" w:rsidRPr="00846B76" w:rsidRDefault="002C141C" w:rsidP="002C141C">
            <w:pPr>
              <w:pStyle w:val="Heading1"/>
            </w:pPr>
            <w:r>
              <w:t>MAPL Application</w:t>
            </w:r>
          </w:p>
        </w:tc>
      </w:tr>
    </w:tbl>
    <w:p w14:paraId="145FAEF3" w14:textId="2F609571" w:rsidR="002C141C" w:rsidRDefault="002C141C" w:rsidP="002C141C">
      <w:r>
        <w:t>First Name</w:t>
      </w:r>
      <w:r>
        <w:t xml:space="preserve"> _________________________________________________________</w:t>
      </w:r>
    </w:p>
    <w:p w14:paraId="35C74B10" w14:textId="4D48BBD7" w:rsidR="002C141C" w:rsidRDefault="002C141C" w:rsidP="002C141C">
      <w:r>
        <w:t>Middle Name</w:t>
      </w:r>
      <w:r>
        <w:t xml:space="preserve"> </w:t>
      </w:r>
      <w:r>
        <w:t xml:space="preserve"> __________________</w:t>
      </w:r>
      <w:r>
        <w:t>_</w:t>
      </w:r>
      <w:r>
        <w:t>____________________________________</w:t>
      </w:r>
    </w:p>
    <w:p w14:paraId="399773CA" w14:textId="0B393081" w:rsidR="002C141C" w:rsidRDefault="002C141C" w:rsidP="002C141C">
      <w:r>
        <w:t>Last Name</w:t>
      </w:r>
      <w:r>
        <w:t xml:space="preserve"> </w:t>
      </w:r>
      <w:r>
        <w:t xml:space="preserve"> ______________________</w:t>
      </w:r>
      <w:r>
        <w:t>__</w:t>
      </w:r>
      <w:r>
        <w:t>_________________________________</w:t>
      </w:r>
    </w:p>
    <w:p w14:paraId="0241D119" w14:textId="3CED6709" w:rsidR="002C141C" w:rsidRDefault="002C141C" w:rsidP="002C141C">
      <w:r>
        <w:t>Language</w:t>
      </w:r>
      <w:r>
        <w:t xml:space="preserve"> </w:t>
      </w:r>
      <w:r>
        <w:t xml:space="preserve"> _________________________</w:t>
      </w:r>
      <w:r>
        <w:t>___</w:t>
      </w:r>
      <w:r>
        <w:t>______________________________</w:t>
      </w:r>
    </w:p>
    <w:p w14:paraId="31FF4EDA" w14:textId="47EE0ABC" w:rsidR="002C141C" w:rsidRDefault="002C141C" w:rsidP="002C141C">
      <w:r>
        <w:t>Email</w:t>
      </w:r>
      <w:r>
        <w:t xml:space="preserve"> </w:t>
      </w:r>
      <w:r>
        <w:t xml:space="preserve"> _________________</w:t>
      </w:r>
      <w:r>
        <w:t>______</w:t>
      </w:r>
      <w:r>
        <w:t>______________________________________</w:t>
      </w:r>
    </w:p>
    <w:p w14:paraId="2A80BF77" w14:textId="121E9C27" w:rsidR="002C141C" w:rsidRDefault="002C141C" w:rsidP="002C141C">
      <w:r>
        <w:t>BYU ID</w:t>
      </w:r>
      <w:r>
        <w:t xml:space="preserve"> </w:t>
      </w:r>
      <w:r>
        <w:t xml:space="preserve"> ___________________</w:t>
      </w:r>
      <w:r>
        <w:t>_____</w:t>
      </w:r>
      <w:r>
        <w:t>____________________________________</w:t>
      </w:r>
    </w:p>
    <w:p w14:paraId="283E008A" w14:textId="3B592D14" w:rsidR="002C141C" w:rsidRDefault="002C141C" w:rsidP="002C141C">
      <w:r>
        <w:t>Cell Phone</w:t>
      </w:r>
      <w:r>
        <w:t xml:space="preserve"> </w:t>
      </w:r>
      <w:r>
        <w:t xml:space="preserve"> _______________</w:t>
      </w:r>
      <w:r>
        <w:t>_</w:t>
      </w:r>
      <w:r>
        <w:t>____</w:t>
      </w:r>
      <w:r>
        <w:t>_</w:t>
      </w:r>
      <w:r>
        <w:t>____________________________________</w:t>
      </w:r>
    </w:p>
    <w:p w14:paraId="6DA76C78" w14:textId="6403D1A4" w:rsidR="002C141C" w:rsidRDefault="002C141C" w:rsidP="002C141C">
      <w:r>
        <w:t>Major</w:t>
      </w:r>
      <w:r>
        <w:t xml:space="preserve"> </w:t>
      </w:r>
      <w:r>
        <w:t xml:space="preserve"> _____________</w:t>
      </w:r>
      <w:r>
        <w:t>______</w:t>
      </w:r>
      <w:r>
        <w:t>__________________________________________</w:t>
      </w:r>
    </w:p>
    <w:p w14:paraId="608450EB" w14:textId="519659D9" w:rsidR="002C141C" w:rsidRDefault="002C141C" w:rsidP="002C141C">
      <w:r>
        <w:t xml:space="preserve">Domain Area </w:t>
      </w:r>
      <w:r>
        <w:t xml:space="preserve"> _______________________________________________________</w:t>
      </w:r>
    </w:p>
    <w:p w14:paraId="3FD81DDE" w14:textId="350D16C4" w:rsidR="002C141C" w:rsidRDefault="002C141C" w:rsidP="002C141C">
      <w:r>
        <w:t>Graduation Semester _</w:t>
      </w:r>
      <w:r>
        <w:t>________________________________________________</w:t>
      </w:r>
    </w:p>
    <w:p w14:paraId="46401810" w14:textId="0F107153" w:rsidR="002C141C" w:rsidRDefault="002C141C" w:rsidP="002C141C">
      <w:pPr>
        <w:spacing w:line="240" w:lineRule="auto"/>
      </w:pPr>
      <w:r>
        <w:t>Semester of</w:t>
      </w:r>
      <w:r>
        <w:t xml:space="preserve"> </w:t>
      </w:r>
      <w:r>
        <w:t>Entry</w:t>
      </w:r>
      <w:r>
        <w:t xml:space="preserve"> </w:t>
      </w:r>
      <w:r>
        <w:t xml:space="preserve"> ___________________________________________________</w:t>
      </w:r>
    </w:p>
    <w:p w14:paraId="161187F6" w14:textId="4BC187F2" w:rsidR="002C141C" w:rsidRDefault="002C141C" w:rsidP="002C141C">
      <w:r>
        <w:t>Academic</w:t>
      </w:r>
      <w:r>
        <w:t xml:space="preserve"> </w:t>
      </w:r>
      <w:r>
        <w:t>Status</w:t>
      </w:r>
      <w:r>
        <w:t xml:space="preserve"> </w:t>
      </w:r>
      <w:r>
        <w:t xml:space="preserve"> ____________________________________________________</w:t>
      </w:r>
    </w:p>
    <w:p w14:paraId="3999B060" w14:textId="59FFFBDE" w:rsidR="002C141C" w:rsidRDefault="002C141C" w:rsidP="002C141C">
      <w:r>
        <w:t>GPA</w:t>
      </w:r>
      <w:r>
        <w:t xml:space="preserve"> </w:t>
      </w:r>
      <w:r>
        <w:t xml:space="preserve"> __________________________________________________</w:t>
      </w:r>
      <w:r>
        <w:t>_______</w:t>
      </w:r>
      <w:r>
        <w:t>_____</w:t>
      </w:r>
    </w:p>
    <w:p w14:paraId="58101BB4" w14:textId="01D01494" w:rsidR="002C141C" w:rsidRDefault="002C141C" w:rsidP="002C141C">
      <w:r>
        <w:t>OPI Score</w:t>
      </w:r>
      <w:r>
        <w:t xml:space="preserve"> </w:t>
      </w:r>
      <w:r>
        <w:t xml:space="preserve"> _____________________________________________________</w:t>
      </w:r>
      <w:r w:rsidR="00E34621">
        <w:t>___</w:t>
      </w:r>
      <w:r>
        <w:t>__</w:t>
      </w:r>
    </w:p>
    <w:p w14:paraId="7D03B782" w14:textId="07348840" w:rsidR="002C141C" w:rsidRDefault="002C141C" w:rsidP="002C141C">
      <w:r>
        <w:t>OPI Date</w:t>
      </w:r>
      <w:r>
        <w:t xml:space="preserve"> </w:t>
      </w:r>
      <w:r>
        <w:t xml:space="preserve"> _______________________________________________________</w:t>
      </w:r>
      <w:r w:rsidR="00E34621">
        <w:t>____</w:t>
      </w:r>
    </w:p>
    <w:p w14:paraId="12A3DE61" w14:textId="08BD5FEE" w:rsidR="002C141C" w:rsidRDefault="002C141C" w:rsidP="002C141C">
      <w:r>
        <w:t>WPT Score</w:t>
      </w:r>
      <w:r>
        <w:t xml:space="preserve"> </w:t>
      </w:r>
      <w:r>
        <w:t xml:space="preserve"> _______________________________________________________</w:t>
      </w:r>
      <w:r w:rsidR="00E34621">
        <w:t>__</w:t>
      </w:r>
    </w:p>
    <w:p w14:paraId="3396F54C" w14:textId="1193CB67" w:rsidR="002C141C" w:rsidRDefault="002C141C" w:rsidP="002C141C">
      <w:r>
        <w:t>WPT Date</w:t>
      </w:r>
      <w:r>
        <w:t xml:space="preserve"> </w:t>
      </w:r>
      <w:r>
        <w:t xml:space="preserve"> _______________________________________________________</w:t>
      </w:r>
      <w:r w:rsidR="00E34621">
        <w:t>___</w:t>
      </w:r>
    </w:p>
    <w:p w14:paraId="414D3814" w14:textId="514D224B" w:rsidR="002C141C" w:rsidRDefault="002C141C" w:rsidP="002C141C">
      <w:pPr>
        <w:tabs>
          <w:tab w:val="left" w:pos="8055"/>
        </w:tabs>
      </w:pPr>
      <w:r>
        <w:t>ALT Score</w:t>
      </w:r>
      <w:r>
        <w:t xml:space="preserve"> </w:t>
      </w:r>
      <w:r>
        <w:t xml:space="preserve"> ______________________________________________________</w:t>
      </w:r>
      <w:r w:rsidR="00E34621">
        <w:t>____</w:t>
      </w:r>
    </w:p>
    <w:p w14:paraId="4A6D3E71" w14:textId="59C7B4FC" w:rsidR="002C141C" w:rsidRDefault="002C141C" w:rsidP="002C141C">
      <w:r>
        <w:t>ALT Date</w:t>
      </w:r>
      <w:r>
        <w:t xml:space="preserve"> </w:t>
      </w:r>
      <w:r>
        <w:t xml:space="preserve"> _______________________________________________________</w:t>
      </w:r>
      <w:r w:rsidR="00E34621">
        <w:t>___</w:t>
      </w:r>
    </w:p>
    <w:p w14:paraId="5C015376" w14:textId="19CFFC9F" w:rsidR="002C141C" w:rsidRDefault="002C141C" w:rsidP="002C141C">
      <w:r>
        <w:t>ART Score</w:t>
      </w:r>
      <w:r>
        <w:t xml:space="preserve"> </w:t>
      </w:r>
      <w:r>
        <w:t xml:space="preserve"> _______________________________________________________</w:t>
      </w:r>
      <w:r w:rsidR="00E34621">
        <w:t>__</w:t>
      </w:r>
    </w:p>
    <w:p w14:paraId="39EBAA9D" w14:textId="494D6AF4" w:rsidR="002C141C" w:rsidRDefault="002C141C" w:rsidP="002C141C">
      <w:r>
        <w:t>ART Date</w:t>
      </w:r>
      <w:r>
        <w:t xml:space="preserve"> </w:t>
      </w:r>
      <w:r>
        <w:t xml:space="preserve"> _______________________________________________________</w:t>
      </w:r>
      <w:r w:rsidR="00E34621">
        <w:t>___</w:t>
      </w:r>
    </w:p>
    <w:p w14:paraId="26F1026D" w14:textId="0006565A" w:rsidR="002C141C" w:rsidRDefault="002C141C" w:rsidP="002C141C">
      <w:r>
        <w:lastRenderedPageBreak/>
        <w:t>Other Test</w:t>
      </w:r>
      <w:r>
        <w:t xml:space="preserve"> </w:t>
      </w:r>
      <w:r>
        <w:t>Name</w:t>
      </w:r>
      <w:r>
        <w:t xml:space="preserve"> </w:t>
      </w:r>
      <w:r>
        <w:t xml:space="preserve"> ____________________________________________________</w:t>
      </w:r>
    </w:p>
    <w:p w14:paraId="43D75F60" w14:textId="3E406F7D" w:rsidR="002C141C" w:rsidRDefault="002C141C" w:rsidP="002C141C">
      <w:r>
        <w:t>Other Test</w:t>
      </w:r>
      <w:r>
        <w:t xml:space="preserve"> </w:t>
      </w:r>
      <w:r>
        <w:t>Score</w:t>
      </w:r>
      <w:r>
        <w:t xml:space="preserve"> </w:t>
      </w:r>
      <w:r>
        <w:t xml:space="preserve"> ____________________________________________________</w:t>
      </w:r>
    </w:p>
    <w:p w14:paraId="2620366C" w14:textId="66D64C56" w:rsidR="002C141C" w:rsidRDefault="002C141C" w:rsidP="002C141C">
      <w:r>
        <w:t>Other Test</w:t>
      </w:r>
      <w:r>
        <w:t xml:space="preserve"> </w:t>
      </w:r>
      <w:r>
        <w:t>Date</w:t>
      </w:r>
      <w:r>
        <w:t xml:space="preserve"> </w:t>
      </w:r>
      <w:r>
        <w:t xml:space="preserve"> _____________________________________________________</w:t>
      </w:r>
    </w:p>
    <w:p w14:paraId="01AB47BB" w14:textId="5CD6148E" w:rsidR="002C141C" w:rsidRDefault="002C141C" w:rsidP="002C141C">
      <w:r>
        <w:t>Other</w:t>
      </w:r>
      <w:r>
        <w:t xml:space="preserve"> </w:t>
      </w:r>
      <w:r>
        <w:t>Institution</w:t>
      </w:r>
      <w:r>
        <w:t xml:space="preserve"> </w:t>
      </w:r>
      <w:r>
        <w:t>Location</w:t>
      </w:r>
      <w:r>
        <w:t xml:space="preserve"> </w:t>
      </w:r>
      <w:r>
        <w:t xml:space="preserve"> _____________________________________________</w:t>
      </w:r>
    </w:p>
    <w:p w14:paraId="22EB86A9" w14:textId="34A4F31E" w:rsidR="002C141C" w:rsidRDefault="002C141C" w:rsidP="002C141C">
      <w:r>
        <w:t xml:space="preserve">From </w:t>
      </w:r>
      <w:r>
        <w:t xml:space="preserve"> </w:t>
      </w:r>
      <w:r>
        <w:t>____________________________________________________</w:t>
      </w:r>
      <w:r w:rsidR="00E34621">
        <w:t>_________</w:t>
      </w:r>
    </w:p>
    <w:p w14:paraId="4099BDF0" w14:textId="1F88DF3C" w:rsidR="002C141C" w:rsidRDefault="002C141C" w:rsidP="002C141C">
      <w:r>
        <w:t>To</w:t>
      </w:r>
      <w:r>
        <w:t xml:space="preserve"> </w:t>
      </w:r>
      <w:r>
        <w:t xml:space="preserve"> _______________________________________________________</w:t>
      </w:r>
      <w:r w:rsidR="00E34621">
        <w:t>_________</w:t>
      </w:r>
    </w:p>
    <w:p w14:paraId="65188809" w14:textId="2E9E20F9" w:rsidR="002C141C" w:rsidRDefault="002C141C" w:rsidP="002C141C">
      <w:r>
        <w:t>Degree</w:t>
      </w:r>
      <w:r>
        <w:t xml:space="preserve"> </w:t>
      </w:r>
      <w:r>
        <w:t xml:space="preserve"> _______________________________________________________</w:t>
      </w:r>
      <w:r w:rsidR="00E34621">
        <w:t>_____</w:t>
      </w:r>
    </w:p>
    <w:p w14:paraId="03CBE0EE" w14:textId="595B0755" w:rsidR="002C141C" w:rsidRDefault="002C141C" w:rsidP="002C141C">
      <w:r>
        <w:t>Bachelor</w:t>
      </w:r>
      <w:r>
        <w:t xml:space="preserve"> </w:t>
      </w:r>
      <w:r>
        <w:t>Completed?</w:t>
      </w:r>
      <w:r>
        <w:t xml:space="preserve"> </w:t>
      </w:r>
      <w:r>
        <w:t>_________________________________________________</w:t>
      </w:r>
    </w:p>
    <w:p w14:paraId="6EFA6A98" w14:textId="1A484319" w:rsidR="002C141C" w:rsidRDefault="002C141C" w:rsidP="002C141C">
      <w:r>
        <w:t>Coursework</w:t>
      </w:r>
      <w:r>
        <w:t xml:space="preserve"> </w:t>
      </w:r>
      <w:r>
        <w:t>Needed</w:t>
      </w:r>
      <w:r>
        <w:t xml:space="preserve"> </w:t>
      </w:r>
      <w:r>
        <w:t xml:space="preserve"> ________________________________________________</w:t>
      </w:r>
      <w:r w:rsidR="00E34621">
        <w:t>_</w:t>
      </w:r>
    </w:p>
    <w:p w14:paraId="5027FFD0" w14:textId="33194208" w:rsidR="002C141C" w:rsidRDefault="002C141C" w:rsidP="002C141C">
      <w:r>
        <w:t>Graduation</w:t>
      </w:r>
      <w:r w:rsidR="00E34621">
        <w:t xml:space="preserve"> </w:t>
      </w:r>
      <w:r>
        <w:t>Date</w:t>
      </w:r>
      <w:r>
        <w:t xml:space="preserve"> </w:t>
      </w:r>
      <w:r>
        <w:t xml:space="preserve"> _______________</w:t>
      </w:r>
      <w:r w:rsidR="00E34621">
        <w:t>_</w:t>
      </w:r>
      <w:r>
        <w:t>____________________________________</w:t>
      </w:r>
    </w:p>
    <w:p w14:paraId="3AB04705" w14:textId="1BBD2D09" w:rsidR="002C141C" w:rsidRDefault="002C141C" w:rsidP="002C141C">
      <w:r>
        <w:t>Recommender</w:t>
      </w:r>
      <w:r>
        <w:t xml:space="preserve"> </w:t>
      </w:r>
      <w:r>
        <w:t>Name #1</w:t>
      </w:r>
      <w:r>
        <w:t xml:space="preserve"> </w:t>
      </w:r>
      <w:r>
        <w:t xml:space="preserve"> ______________________________________________</w:t>
      </w:r>
    </w:p>
    <w:p w14:paraId="17A16F00" w14:textId="29D6F492" w:rsidR="002C141C" w:rsidRDefault="002C141C" w:rsidP="002C141C">
      <w:r>
        <w:t>Title #1</w:t>
      </w:r>
      <w:r>
        <w:t xml:space="preserve"> </w:t>
      </w:r>
      <w:r>
        <w:t xml:space="preserve"> ______________________________</w:t>
      </w:r>
      <w:r w:rsidR="00E34621">
        <w:t>_____</w:t>
      </w:r>
      <w:r>
        <w:t>_________________________</w:t>
      </w:r>
    </w:p>
    <w:p w14:paraId="272C00DC" w14:textId="272B542B" w:rsidR="002C141C" w:rsidRDefault="002C141C" w:rsidP="002C141C">
      <w:r>
        <w:t>Institution #1</w:t>
      </w:r>
      <w:r>
        <w:t xml:space="preserve"> </w:t>
      </w:r>
      <w:r>
        <w:t xml:space="preserve"> _______________________________________________________</w:t>
      </w:r>
    </w:p>
    <w:p w14:paraId="5E29B1B1" w14:textId="27794CFC" w:rsidR="002C141C" w:rsidRDefault="002C141C" w:rsidP="002C141C">
      <w:r>
        <w:t>Email #1</w:t>
      </w:r>
      <w:r>
        <w:t xml:space="preserve"> </w:t>
      </w:r>
      <w:r>
        <w:t xml:space="preserve"> __________________________________</w:t>
      </w:r>
      <w:r w:rsidR="00E34621">
        <w:t>____</w:t>
      </w:r>
      <w:r>
        <w:t>_____________________</w:t>
      </w:r>
    </w:p>
    <w:p w14:paraId="0092AEDE" w14:textId="49795B85" w:rsidR="002C141C" w:rsidRDefault="002C141C" w:rsidP="002C141C">
      <w:r>
        <w:t>Phone #1</w:t>
      </w:r>
      <w:r>
        <w:t xml:space="preserve"> </w:t>
      </w:r>
      <w:r>
        <w:t xml:space="preserve"> _____________________________________</w:t>
      </w:r>
      <w:r w:rsidR="00E34621">
        <w:t>___</w:t>
      </w:r>
      <w:r>
        <w:t>__________________</w:t>
      </w:r>
    </w:p>
    <w:p w14:paraId="5D0195A0" w14:textId="156565E4" w:rsidR="002C141C" w:rsidRDefault="002C141C" w:rsidP="002C141C">
      <w:r>
        <w:t>Recommender</w:t>
      </w:r>
      <w:r>
        <w:t xml:space="preserve"> </w:t>
      </w:r>
      <w:r>
        <w:t>Name #2</w:t>
      </w:r>
      <w:r>
        <w:t xml:space="preserve"> </w:t>
      </w:r>
      <w:r>
        <w:t xml:space="preserve"> ______________________________________________</w:t>
      </w:r>
    </w:p>
    <w:p w14:paraId="20D5FD78" w14:textId="3BEB4E77" w:rsidR="002C141C" w:rsidRDefault="002C141C" w:rsidP="002C141C">
      <w:r>
        <w:t>Title #2</w:t>
      </w:r>
      <w:r>
        <w:t xml:space="preserve"> </w:t>
      </w:r>
      <w:r>
        <w:t xml:space="preserve"> ______________________________________________________</w:t>
      </w:r>
      <w:r w:rsidR="00E34621">
        <w:t>_____</w:t>
      </w:r>
      <w:r>
        <w:t>_</w:t>
      </w:r>
    </w:p>
    <w:p w14:paraId="4C69BAC3" w14:textId="03EDD22F" w:rsidR="002C141C" w:rsidRDefault="002C141C" w:rsidP="002C141C">
      <w:r>
        <w:t>Institution #2</w:t>
      </w:r>
      <w:r>
        <w:t xml:space="preserve"> </w:t>
      </w:r>
      <w:r>
        <w:t xml:space="preserve"> _______________________________________________________</w:t>
      </w:r>
    </w:p>
    <w:p w14:paraId="0F2EA056" w14:textId="5878056E" w:rsidR="002C141C" w:rsidRDefault="002C141C" w:rsidP="002C141C">
      <w:r>
        <w:t>Email #2</w:t>
      </w:r>
      <w:r>
        <w:t xml:space="preserve"> </w:t>
      </w:r>
      <w:r>
        <w:t xml:space="preserve"> _______________________________________________________</w:t>
      </w:r>
      <w:r w:rsidR="00E34621">
        <w:t>____</w:t>
      </w:r>
    </w:p>
    <w:p w14:paraId="0AC9C063" w14:textId="0D3FF785" w:rsidR="002C141C" w:rsidRPr="002C141C" w:rsidRDefault="002C141C" w:rsidP="002C141C">
      <w:r>
        <w:t>Phone #2</w:t>
      </w:r>
      <w:r>
        <w:t xml:space="preserve"> </w:t>
      </w:r>
      <w:r>
        <w:t xml:space="preserve"> _______________________________________________________</w:t>
      </w:r>
      <w:r w:rsidR="00E34621">
        <w:t>___</w:t>
      </w:r>
    </w:p>
    <w:p w14:paraId="35CCCD63" w14:textId="77777777" w:rsidR="00E34621" w:rsidRDefault="00E34621" w:rsidP="002C141C"/>
    <w:p w14:paraId="78E651D4" w14:textId="2D79D428" w:rsidR="002C141C" w:rsidRDefault="002C141C" w:rsidP="002C141C">
      <w:r>
        <w:lastRenderedPageBreak/>
        <w:t>Signature</w:t>
      </w:r>
      <w:r>
        <w:t xml:space="preserve"> </w:t>
      </w:r>
      <w:r>
        <w:t xml:space="preserve"> _______________________________________________________</w:t>
      </w:r>
      <w:r w:rsidR="00E34621">
        <w:t>___</w:t>
      </w:r>
    </w:p>
    <w:p w14:paraId="723D4F13" w14:textId="0CAA09E4" w:rsidR="000172E5" w:rsidRDefault="002C141C" w:rsidP="002C141C">
      <w:r>
        <w:t>Date</w:t>
      </w:r>
      <w:r>
        <w:t xml:space="preserve"> </w:t>
      </w:r>
      <w:r>
        <w:t xml:space="preserve"> _____________________________________________________</w:t>
      </w:r>
      <w:r w:rsidR="00E34621">
        <w:t>_______</w:t>
      </w:r>
      <w:r>
        <w:t>__</w:t>
      </w:r>
    </w:p>
    <w:p w14:paraId="529FBD4D" w14:textId="77777777" w:rsidR="002C141C" w:rsidRDefault="002C141C" w:rsidP="002C141C"/>
    <w:p w14:paraId="713DFC54" w14:textId="77777777" w:rsidR="00E34621" w:rsidRDefault="00E34621" w:rsidP="002C141C"/>
    <w:p w14:paraId="6EF62F74" w14:textId="77777777" w:rsidR="00E34621" w:rsidRDefault="00E34621" w:rsidP="002C141C"/>
    <w:p w14:paraId="69097E93" w14:textId="77777777" w:rsidR="00E34621" w:rsidRDefault="00E34621" w:rsidP="002C141C"/>
    <w:p w14:paraId="24DA9692" w14:textId="77777777" w:rsidR="00E34621" w:rsidRDefault="00E34621" w:rsidP="002C141C"/>
    <w:p w14:paraId="5675BC0D" w14:textId="77777777" w:rsidR="00E34621" w:rsidRDefault="00E34621" w:rsidP="002C141C"/>
    <w:p w14:paraId="34B3963A" w14:textId="77777777" w:rsidR="00E34621" w:rsidRDefault="00E34621" w:rsidP="002C141C"/>
    <w:p w14:paraId="02A2C253" w14:textId="77777777" w:rsidR="00E34621" w:rsidRDefault="00E34621" w:rsidP="002C141C"/>
    <w:p w14:paraId="26F8C11D" w14:textId="77777777" w:rsidR="00E34621" w:rsidRDefault="00E34621" w:rsidP="002C141C"/>
    <w:p w14:paraId="39DE26B7" w14:textId="77777777" w:rsidR="00E34621" w:rsidRDefault="00E34621" w:rsidP="002C141C"/>
    <w:p w14:paraId="3DE3479C" w14:textId="77777777" w:rsidR="00E34621" w:rsidRDefault="00E34621" w:rsidP="002C141C"/>
    <w:p w14:paraId="325BF46E" w14:textId="77777777" w:rsidR="00E34621" w:rsidRDefault="00E34621" w:rsidP="002C141C"/>
    <w:p w14:paraId="456C85D0" w14:textId="77777777" w:rsidR="00E34621" w:rsidRDefault="00E34621" w:rsidP="002C141C"/>
    <w:p w14:paraId="5EDB97FA" w14:textId="77777777" w:rsidR="00E34621" w:rsidRDefault="00E34621" w:rsidP="002C141C"/>
    <w:p w14:paraId="36AA7EA3" w14:textId="77777777" w:rsidR="00E34621" w:rsidRDefault="00E34621" w:rsidP="002C141C"/>
    <w:p w14:paraId="4A04466B" w14:textId="77777777" w:rsidR="00E34621" w:rsidRDefault="00E34621" w:rsidP="002C141C"/>
    <w:p w14:paraId="3BF37688" w14:textId="77777777" w:rsidR="00E34621" w:rsidRDefault="00E34621" w:rsidP="002C141C"/>
    <w:p w14:paraId="0F09F51B" w14:textId="77777777" w:rsidR="00E34621" w:rsidRDefault="00E34621" w:rsidP="002C141C"/>
    <w:p w14:paraId="6078BF58" w14:textId="77777777" w:rsidR="00E34621" w:rsidRDefault="00E34621" w:rsidP="002C141C"/>
    <w:p w14:paraId="6454E639" w14:textId="02701FC2" w:rsidR="002C141C" w:rsidRPr="002C141C" w:rsidRDefault="002C141C" w:rsidP="002C141C">
      <w:pPr>
        <w:jc w:val="center"/>
        <w:rPr>
          <w:u w:val="single"/>
        </w:rPr>
      </w:pPr>
      <w:r w:rsidRPr="002C141C">
        <w:rPr>
          <w:u w:val="single"/>
        </w:rPr>
        <w:lastRenderedPageBreak/>
        <w:t>International Experience</w:t>
      </w:r>
    </w:p>
    <w:sectPr w:rsidR="002C141C" w:rsidRPr="002C141C" w:rsidSect="006145D8">
      <w:headerReference w:type="default" r:id="rId10"/>
      <w:footerReference w:type="default" r:id="rId11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E502F" w14:textId="77777777" w:rsidR="00FE7B13" w:rsidRDefault="00FE7B13" w:rsidP="000172E5">
      <w:pPr>
        <w:spacing w:after="0" w:line="240" w:lineRule="auto"/>
      </w:pPr>
      <w:r>
        <w:separator/>
      </w:r>
    </w:p>
  </w:endnote>
  <w:endnote w:type="continuationSeparator" w:id="0">
    <w:p w14:paraId="49715C26" w14:textId="77777777" w:rsidR="00FE7B13" w:rsidRDefault="00FE7B13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56E3F7-282D-4ADB-8C34-26911C892955}"/>
    <w:embedBold r:id="rId2" w:fontKey="{33C8061D-8508-4D64-9877-63D6C361FE8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2357A5D0-87B4-45B1-B985-8AB8C23201E5}"/>
    <w:embedBold r:id="rId4" w:fontKey="{4F387BD7-6CFA-4B34-8B0E-61B043EDD6D4}"/>
    <w:embedItalic r:id="rId5" w:fontKey="{4D51C0FC-BAE7-4E0D-9D80-B886891F6A57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367777A2-009D-4A42-8835-7DF0419B995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B1059F64-F77E-42C7-8939-50E2ECD8AF4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3B1C9327" w14:textId="77777777" w:rsidTr="00637200">
      <w:tc>
        <w:tcPr>
          <w:tcW w:w="4675" w:type="dxa"/>
          <w:vAlign w:val="center"/>
        </w:tcPr>
        <w:p w14:paraId="57183AC1" w14:textId="2B377602" w:rsidR="00311D4F" w:rsidRPr="00311D4F" w:rsidRDefault="00311D4F" w:rsidP="00637200">
          <w:pPr>
            <w:pStyle w:val="Footer"/>
          </w:pPr>
        </w:p>
      </w:tc>
      <w:tc>
        <w:tcPr>
          <w:tcW w:w="4675" w:type="dxa"/>
          <w:vAlign w:val="center"/>
        </w:tcPr>
        <w:p w14:paraId="5792F061" w14:textId="09B6EBFE" w:rsidR="00311D4F" w:rsidRPr="00311D4F" w:rsidRDefault="00311D4F" w:rsidP="00637200">
          <w:pPr>
            <w:pStyle w:val="Footer"/>
            <w:jc w:val="right"/>
          </w:pPr>
        </w:p>
      </w:tc>
    </w:tr>
  </w:tbl>
  <w:p w14:paraId="524617CF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D0243F" w14:textId="77777777" w:rsidR="00FE7B13" w:rsidRDefault="00FE7B13" w:rsidP="000172E5">
      <w:pPr>
        <w:spacing w:after="0" w:line="240" w:lineRule="auto"/>
      </w:pPr>
      <w:r>
        <w:separator/>
      </w:r>
    </w:p>
  </w:footnote>
  <w:footnote w:type="continuationSeparator" w:id="0">
    <w:p w14:paraId="15D91043" w14:textId="77777777" w:rsidR="00FE7B13" w:rsidRDefault="00FE7B13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4C8D34CC" w14:textId="77777777" w:rsidTr="00384B05">
      <w:trPr>
        <w:trHeight w:val="990"/>
      </w:trPr>
      <w:tc>
        <w:tcPr>
          <w:tcW w:w="1350" w:type="dxa"/>
          <w:vAlign w:val="center"/>
        </w:tcPr>
        <w:p w14:paraId="4B60E927" w14:textId="4FBFBBF7" w:rsidR="00B337A2" w:rsidRPr="00637200" w:rsidRDefault="00B337A2" w:rsidP="00637200">
          <w:pPr>
            <w:pStyle w:val="Header"/>
          </w:pPr>
        </w:p>
      </w:tc>
      <w:tc>
        <w:tcPr>
          <w:tcW w:w="8000" w:type="dxa"/>
          <w:vAlign w:val="center"/>
        </w:tcPr>
        <w:p w14:paraId="5FDD6C36" w14:textId="0B6F814A" w:rsidR="00B337A2" w:rsidRPr="00637200" w:rsidRDefault="00B337A2" w:rsidP="00637200">
          <w:pPr>
            <w:pStyle w:val="Header"/>
          </w:pPr>
        </w:p>
      </w:tc>
    </w:tr>
  </w:tbl>
  <w:p w14:paraId="602F6680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763989579">
    <w:abstractNumId w:val="11"/>
  </w:num>
  <w:num w:numId="2" w16cid:durableId="954361903">
    <w:abstractNumId w:val="7"/>
  </w:num>
  <w:num w:numId="3" w16cid:durableId="1928804377">
    <w:abstractNumId w:val="15"/>
  </w:num>
  <w:num w:numId="4" w16cid:durableId="1151629215">
    <w:abstractNumId w:val="12"/>
  </w:num>
  <w:num w:numId="5" w16cid:durableId="1561939728">
    <w:abstractNumId w:val="13"/>
  </w:num>
  <w:num w:numId="6" w16cid:durableId="194659976">
    <w:abstractNumId w:val="19"/>
  </w:num>
  <w:num w:numId="7" w16cid:durableId="795755270">
    <w:abstractNumId w:val="6"/>
  </w:num>
  <w:num w:numId="8" w16cid:durableId="150027692">
    <w:abstractNumId w:val="10"/>
  </w:num>
  <w:num w:numId="9" w16cid:durableId="879125568">
    <w:abstractNumId w:val="17"/>
  </w:num>
  <w:num w:numId="10" w16cid:durableId="529955391">
    <w:abstractNumId w:val="1"/>
  </w:num>
  <w:num w:numId="11" w16cid:durableId="1793161617">
    <w:abstractNumId w:val="5"/>
  </w:num>
  <w:num w:numId="12" w16cid:durableId="1072238998">
    <w:abstractNumId w:val="0"/>
  </w:num>
  <w:num w:numId="13" w16cid:durableId="56322759">
    <w:abstractNumId w:val="2"/>
  </w:num>
  <w:num w:numId="14" w16cid:durableId="1842964456">
    <w:abstractNumId w:val="9"/>
  </w:num>
  <w:num w:numId="15" w16cid:durableId="2008167219">
    <w:abstractNumId w:val="8"/>
  </w:num>
  <w:num w:numId="16" w16cid:durableId="1054038925">
    <w:abstractNumId w:val="16"/>
  </w:num>
  <w:num w:numId="17" w16cid:durableId="741171878">
    <w:abstractNumId w:val="3"/>
  </w:num>
  <w:num w:numId="18" w16cid:durableId="876435272">
    <w:abstractNumId w:val="21"/>
  </w:num>
  <w:num w:numId="19" w16cid:durableId="506750002">
    <w:abstractNumId w:val="18"/>
  </w:num>
  <w:num w:numId="20" w16cid:durableId="1896164353">
    <w:abstractNumId w:val="14"/>
  </w:num>
  <w:num w:numId="21" w16cid:durableId="1356999041">
    <w:abstractNumId w:val="20"/>
  </w:num>
  <w:num w:numId="22" w16cid:durableId="1583953931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41C"/>
    <w:rsid w:val="000172E5"/>
    <w:rsid w:val="00052382"/>
    <w:rsid w:val="0006568A"/>
    <w:rsid w:val="00076F0F"/>
    <w:rsid w:val="00084253"/>
    <w:rsid w:val="000D1F49"/>
    <w:rsid w:val="001727CA"/>
    <w:rsid w:val="001800AB"/>
    <w:rsid w:val="002C141C"/>
    <w:rsid w:val="002C56E6"/>
    <w:rsid w:val="00311D4F"/>
    <w:rsid w:val="0034390E"/>
    <w:rsid w:val="00344849"/>
    <w:rsid w:val="00361E11"/>
    <w:rsid w:val="003769BA"/>
    <w:rsid w:val="003F0847"/>
    <w:rsid w:val="0040090B"/>
    <w:rsid w:val="0046302A"/>
    <w:rsid w:val="00487D2D"/>
    <w:rsid w:val="004D5D62"/>
    <w:rsid w:val="005112D0"/>
    <w:rsid w:val="00566A6D"/>
    <w:rsid w:val="00577E06"/>
    <w:rsid w:val="00583334"/>
    <w:rsid w:val="005A3BF7"/>
    <w:rsid w:val="005F2035"/>
    <w:rsid w:val="005F7990"/>
    <w:rsid w:val="006145D8"/>
    <w:rsid w:val="00637200"/>
    <w:rsid w:val="0063739C"/>
    <w:rsid w:val="007147D7"/>
    <w:rsid w:val="00770F25"/>
    <w:rsid w:val="007A35A8"/>
    <w:rsid w:val="007B0A85"/>
    <w:rsid w:val="007C6A52"/>
    <w:rsid w:val="0082043E"/>
    <w:rsid w:val="00846B76"/>
    <w:rsid w:val="008E203A"/>
    <w:rsid w:val="0091229C"/>
    <w:rsid w:val="00940E73"/>
    <w:rsid w:val="0098597D"/>
    <w:rsid w:val="009F619A"/>
    <w:rsid w:val="009F6DDE"/>
    <w:rsid w:val="00A370A8"/>
    <w:rsid w:val="00B337A2"/>
    <w:rsid w:val="00BC58EB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B3FAD"/>
    <w:rsid w:val="00DC71EC"/>
    <w:rsid w:val="00E34621"/>
    <w:rsid w:val="00E61C09"/>
    <w:rsid w:val="00EB3B58"/>
    <w:rsid w:val="00EC7359"/>
    <w:rsid w:val="00EE3054"/>
    <w:rsid w:val="00F00606"/>
    <w:rsid w:val="00F01256"/>
    <w:rsid w:val="00FC7475"/>
    <w:rsid w:val="00FE78A0"/>
    <w:rsid w:val="00FE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20B1C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zak\AppData\Roaming\Microsoft\Templates\Membership%20form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9869ACB-F18F-4059-ACA8-58EBD47F5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</Template>
  <TotalTime>0</TotalTime>
  <Pages>4</Pages>
  <Words>456</Words>
  <Characters>2605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2024-05-29T22:59:00Z</dcterms:created>
  <dcterms:modified xsi:type="dcterms:W3CDTF">2024-05-29T23:13:00Z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